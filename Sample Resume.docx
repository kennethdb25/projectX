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3CC4F6A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281672F" w14:textId="2E1B85B8" w:rsidR="003D1B71" w:rsidRDefault="00712E3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70E5B331" wp14:editId="5961B732">
                  <wp:simplePos x="0" y="0"/>
                  <wp:positionH relativeFrom="column">
                    <wp:posOffset>-274955</wp:posOffset>
                  </wp:positionH>
                  <wp:positionV relativeFrom="paragraph">
                    <wp:posOffset>-180339</wp:posOffset>
                  </wp:positionV>
                  <wp:extent cx="2088273" cy="2184400"/>
                  <wp:effectExtent l="0" t="0" r="0" b="0"/>
                  <wp:wrapNone/>
                  <wp:docPr id="1846317619" name="Picture 16" descr="A person with dark hair wearing a red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17619" name="Picture 16" descr="A person with dark hair wearing a red shir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896" cy="2188189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9606FFB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3B4DE67" w14:textId="18E6382F" w:rsidR="003D1B71" w:rsidRPr="00310F17" w:rsidRDefault="0088218E" w:rsidP="00310F17">
            <w:pPr>
              <w:pStyle w:val="Title"/>
            </w:pPr>
            <w:r>
              <w:t>JOY CAMILLE</w:t>
            </w:r>
            <w:r w:rsidR="00356A2C">
              <w:t xml:space="preserve"> B.</w:t>
            </w:r>
            <w:r w:rsidR="003D1B71" w:rsidRPr="00310F17">
              <w:br/>
            </w:r>
            <w:r>
              <w:t>SAMSON</w:t>
            </w:r>
          </w:p>
        </w:tc>
      </w:tr>
      <w:tr w:rsidR="003D1B71" w14:paraId="1DA1465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6B381BD8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29114D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45DBA18" w14:textId="1BA352AD" w:rsidR="008406A5" w:rsidRDefault="008406A5" w:rsidP="008406A5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0072C7"/>
              </w:rPr>
              <w:t>Objective</w:t>
            </w:r>
          </w:p>
          <w:p w14:paraId="381FD421" w14:textId="79E6327C" w:rsidR="008406A5" w:rsidRDefault="008406A5" w:rsidP="00477F4A">
            <w:pPr>
              <w:pStyle w:val="ListBullet"/>
              <w:numPr>
                <w:ilvl w:val="0"/>
                <w:numId w:val="0"/>
              </w:numPr>
              <w:ind w:left="62" w:firstLine="28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Seeking a position in a dynamic organization where I can launch my career and work towards building a strong skill set.</w:t>
            </w:r>
          </w:p>
          <w:p w14:paraId="5007B80B" w14:textId="77777777" w:rsidR="008406A5" w:rsidRPr="008406A5" w:rsidRDefault="008406A5" w:rsidP="008406A5">
            <w:pPr>
              <w:pStyle w:val="ListBullet"/>
              <w:numPr>
                <w:ilvl w:val="0"/>
                <w:numId w:val="0"/>
              </w:numPr>
              <w:ind w:left="62" w:firstLine="284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A8BB47190FC6CF4EA701332BB175FC34"/>
              </w:placeholder>
              <w:temporary/>
              <w:showingPlcHdr/>
              <w15:appearance w15:val="hidden"/>
            </w:sdtPr>
            <w:sdtContent>
              <w:p w14:paraId="1E7EC07B" w14:textId="77777777"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0054EB77" w14:textId="022D6F70" w:rsidR="00565AE1" w:rsidRPr="00740017" w:rsidRDefault="00565AE1" w:rsidP="00565AE1">
            <w:pPr>
              <w:pStyle w:val="SchoolName"/>
            </w:pPr>
            <w:r>
              <w:t>Eastwood Internation Institute of Science and Technology</w:t>
            </w:r>
          </w:p>
          <w:p w14:paraId="032D6A55" w14:textId="1F94E10D" w:rsidR="00565AE1" w:rsidRPr="00565AE1" w:rsidRDefault="00565AE1" w:rsidP="00565AE1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College: Computer </w:t>
            </w:r>
            <w:proofErr w:type="spellStart"/>
            <w:r>
              <w:rPr>
                <w:rFonts w:ascii="Calibri" w:hAnsi="Calibri" w:cs="Calibri"/>
              </w:rPr>
              <w:t>Progamming</w:t>
            </w:r>
            <w:proofErr w:type="spellEnd"/>
            <w:r>
              <w:rPr>
                <w:rFonts w:ascii="Calibri" w:hAnsi="Calibri" w:cs="Calibri"/>
              </w:rPr>
              <w:t xml:space="preserve"> - 2011 – 2013</w:t>
            </w:r>
          </w:p>
          <w:p w14:paraId="7FAAF915" w14:textId="73AC7FCB" w:rsidR="003D1B71" w:rsidRPr="00740017" w:rsidRDefault="00565AE1" w:rsidP="00353B60">
            <w:pPr>
              <w:pStyle w:val="SchoolName"/>
            </w:pPr>
            <w:r>
              <w:t>Pampanga Central High School</w:t>
            </w:r>
          </w:p>
          <w:p w14:paraId="5C0D6978" w14:textId="2F302405" w:rsidR="00356A2C" w:rsidRPr="00565AE1" w:rsidRDefault="00356A2C" w:rsidP="00565AE1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Highschool</w:t>
            </w:r>
            <w:r w:rsidR="00565AE1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20</w:t>
            </w:r>
            <w:r w:rsidR="00565AE1">
              <w:rPr>
                <w:rFonts w:ascii="Calibri" w:hAnsi="Calibri" w:cs="Calibri"/>
              </w:rPr>
              <w:t>07</w:t>
            </w:r>
            <w:r>
              <w:rPr>
                <w:rFonts w:ascii="Calibri" w:hAnsi="Calibri" w:cs="Calibri"/>
              </w:rPr>
              <w:t xml:space="preserve"> – 201</w:t>
            </w:r>
            <w:r w:rsidR="00565AE1">
              <w:rPr>
                <w:rFonts w:ascii="Calibri" w:hAnsi="Calibri" w:cs="Calibri"/>
              </w:rPr>
              <w:t>1</w:t>
            </w:r>
          </w:p>
          <w:p w14:paraId="01B68D2A" w14:textId="5714BBD5" w:rsidR="00356A2C" w:rsidRPr="00740017" w:rsidRDefault="00356A2C" w:rsidP="00356A2C">
            <w:pPr>
              <w:pStyle w:val="SchoolName"/>
            </w:pPr>
            <w:proofErr w:type="spellStart"/>
            <w:r>
              <w:t>Paligui</w:t>
            </w:r>
            <w:proofErr w:type="spellEnd"/>
            <w:r>
              <w:t xml:space="preserve"> Elementary School</w:t>
            </w:r>
            <w:r w:rsidRPr="00740017">
              <w:t xml:space="preserve">, </w:t>
            </w:r>
            <w:proofErr w:type="spellStart"/>
            <w:r>
              <w:t>Apalit</w:t>
            </w:r>
            <w:proofErr w:type="spellEnd"/>
            <w:r>
              <w:t>, Pampanga</w:t>
            </w:r>
          </w:p>
          <w:p w14:paraId="5BDCF2C9" w14:textId="08D1A29C" w:rsidR="00356A2C" w:rsidRDefault="00356A2C" w:rsidP="00356A2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Elementary 200</w:t>
            </w:r>
            <w:r w:rsidR="00882250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 xml:space="preserve"> – 20</w:t>
            </w:r>
            <w:r w:rsidR="00882250">
              <w:rPr>
                <w:rFonts w:ascii="Calibri" w:hAnsi="Calibri" w:cs="Calibri"/>
              </w:rPr>
              <w:t>07</w:t>
            </w:r>
          </w:p>
          <w:p w14:paraId="40B30BE3" w14:textId="34621FBE" w:rsidR="00AD7291" w:rsidRDefault="00882250" w:rsidP="008B1E5E">
            <w:pPr>
              <w:pStyle w:val="Heading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72C7"/>
              </w:rPr>
              <w:t>Work Experience</w:t>
            </w:r>
          </w:p>
          <w:p w14:paraId="2FDBE3AD" w14:textId="4777CC56" w:rsidR="00AD7291" w:rsidRPr="00740017" w:rsidRDefault="00AD7291" w:rsidP="00AD7291">
            <w:pPr>
              <w:pStyle w:val="SchoolName"/>
            </w:pPr>
            <w:r>
              <w:t xml:space="preserve">Seasonal </w:t>
            </w:r>
            <w:r>
              <w:t xml:space="preserve">Cashier: Robinson </w:t>
            </w:r>
            <w:proofErr w:type="spellStart"/>
            <w:r>
              <w:t>Starmills</w:t>
            </w:r>
            <w:proofErr w:type="spellEnd"/>
            <w:r>
              <w:t xml:space="preserve"> Supermarket</w:t>
            </w:r>
          </w:p>
          <w:p w14:paraId="19704102" w14:textId="3673D1F9" w:rsidR="008B1E5E" w:rsidRPr="008B1E5E" w:rsidRDefault="00AD7291" w:rsidP="008B1E5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</w:t>
            </w:r>
            <w:r>
              <w:rPr>
                <w:rFonts w:ascii="Calibri" w:hAnsi="Calibri" w:cs="Calibri"/>
              </w:rPr>
              <w:t>24</w:t>
            </w:r>
            <w:r>
              <w:rPr>
                <w:rFonts w:ascii="Calibri" w:hAnsi="Calibri" w:cs="Calibri"/>
              </w:rPr>
              <w:t xml:space="preserve"> </w:t>
            </w:r>
            <w:r w:rsidR="008B1E5E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20</w:t>
            </w:r>
            <w:r>
              <w:rPr>
                <w:rFonts w:ascii="Calibri" w:hAnsi="Calibri" w:cs="Calibri"/>
              </w:rPr>
              <w:t>24</w:t>
            </w:r>
          </w:p>
          <w:p w14:paraId="45B319D8" w14:textId="77777777" w:rsidR="008B1E5E" w:rsidRPr="00740017" w:rsidRDefault="008B1E5E" w:rsidP="008B1E5E">
            <w:pPr>
              <w:pStyle w:val="SchoolName"/>
            </w:pPr>
            <w:r>
              <w:t xml:space="preserve">Cashier: Robinson </w:t>
            </w:r>
            <w:proofErr w:type="spellStart"/>
            <w:r>
              <w:t>Starmills</w:t>
            </w:r>
            <w:proofErr w:type="spellEnd"/>
            <w:r>
              <w:t xml:space="preserve"> Supermarket</w:t>
            </w:r>
          </w:p>
          <w:p w14:paraId="02F33B8E" w14:textId="38F9570A" w:rsidR="008B1E5E" w:rsidRDefault="008B1E5E" w:rsidP="008B1E5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2017 </w:t>
            </w:r>
            <w:r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2017</w:t>
            </w:r>
          </w:p>
          <w:p w14:paraId="508CE556" w14:textId="77777777" w:rsidR="008B1E5E" w:rsidRPr="00740017" w:rsidRDefault="008B1E5E" w:rsidP="008B1E5E">
            <w:pPr>
              <w:pStyle w:val="SchoolName"/>
            </w:pPr>
            <w:r>
              <w:t xml:space="preserve">Cashier: SM Downtown </w:t>
            </w:r>
            <w:proofErr w:type="spellStart"/>
            <w:r>
              <w:t>Supermarkert</w:t>
            </w:r>
            <w:proofErr w:type="spellEnd"/>
          </w:p>
          <w:p w14:paraId="66B1243B" w14:textId="28DE510D" w:rsidR="008406A5" w:rsidRPr="008B1E5E" w:rsidRDefault="008B1E5E" w:rsidP="008B1E5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2013 </w:t>
            </w:r>
            <w:r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2014</w:t>
            </w:r>
          </w:p>
          <w:p w14:paraId="455F1D83" w14:textId="1AEF88DB" w:rsidR="003D1B71" w:rsidRPr="00E572D6" w:rsidRDefault="00356A2C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Character </w:t>
            </w:r>
            <w:sdt>
              <w:sdtPr>
                <w:rPr>
                  <w:rFonts w:ascii="Calibri" w:hAnsi="Calibri" w:cs="Calibri"/>
                  <w:color w:val="0072C7"/>
                </w:rPr>
                <w:id w:val="1374043770"/>
                <w:placeholder>
                  <w:docPart w:val="E46067B8FA2E72489E030C581E4784D4"/>
                </w:placeholder>
                <w:temporary/>
                <w:showingPlcHdr/>
                <w15:appearance w15:val="hidden"/>
              </w:sdtPr>
              <w:sdtContent>
                <w:r w:rsidR="003D1B71" w:rsidRPr="00AC6C7E">
                  <w:t>References</w:t>
                </w:r>
              </w:sdtContent>
            </w:sdt>
          </w:p>
          <w:p w14:paraId="6BC931DB" w14:textId="77777777" w:rsidR="003D1B71" w:rsidRDefault="00356A2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Engr. Kenneth Bautista</w:t>
            </w:r>
          </w:p>
          <w:p w14:paraId="5293C50A" w14:textId="172DDB49" w:rsidR="00356A2C" w:rsidRDefault="00356A2C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Software Engineer</w:t>
            </w:r>
            <w:r w:rsidR="008406A5">
              <w:rPr>
                <w:rFonts w:ascii="Calibri" w:hAnsi="Calibri" w:cs="Calibri"/>
                <w:i/>
                <w:iCs/>
              </w:rPr>
              <w:t xml:space="preserve"> -</w:t>
            </w:r>
            <w:r>
              <w:rPr>
                <w:rFonts w:ascii="Calibri" w:hAnsi="Calibri" w:cs="Calibri"/>
                <w:i/>
                <w:iCs/>
              </w:rPr>
              <w:t xml:space="preserve"> Accenture Philippines Inc.</w:t>
            </w:r>
          </w:p>
          <w:p w14:paraId="73A209A7" w14:textId="77777777" w:rsidR="00356A2C" w:rsidRDefault="008406A5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0961-001-2097</w:t>
            </w:r>
          </w:p>
          <w:p w14:paraId="3D64AB7B" w14:textId="77777777" w:rsidR="008406A5" w:rsidRDefault="008406A5" w:rsidP="00AC6C7E">
            <w:pPr>
              <w:rPr>
                <w:rFonts w:ascii="Calibri" w:hAnsi="Calibri" w:cs="Calibri"/>
                <w:i/>
                <w:iCs/>
              </w:rPr>
            </w:pPr>
          </w:p>
          <w:p w14:paraId="789EEB30" w14:textId="3C4DB7FA" w:rsidR="008406A5" w:rsidRDefault="00067604" w:rsidP="00AC6C7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Herminigildo</w:t>
            </w:r>
            <w:proofErr w:type="spellEnd"/>
            <w:r>
              <w:rPr>
                <w:rFonts w:ascii="Calibri" w:hAnsi="Calibri" w:cs="Calibri"/>
              </w:rPr>
              <w:t xml:space="preserve"> Aq</w:t>
            </w:r>
            <w:r w:rsidR="004E0CAD">
              <w:rPr>
                <w:rFonts w:ascii="Calibri" w:hAnsi="Calibri" w:cs="Calibri"/>
              </w:rPr>
              <w:t>uino</w:t>
            </w:r>
          </w:p>
          <w:p w14:paraId="6CFC143C" w14:textId="3521F724" w:rsidR="008406A5" w:rsidRPr="004E0CAD" w:rsidRDefault="008406A5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 xml:space="preserve">Barangay Captain -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Paligui</w:t>
            </w:r>
            <w:proofErr w:type="spellEnd"/>
            <w:r>
              <w:rPr>
                <w:rFonts w:ascii="Calibri" w:hAnsi="Calibri" w:cs="Calibri"/>
                <w:i/>
                <w:iCs/>
              </w:rPr>
              <w:t xml:space="preserve">,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Apalit</w:t>
            </w:r>
            <w:proofErr w:type="spellEnd"/>
            <w:r>
              <w:rPr>
                <w:rFonts w:ascii="Calibri" w:hAnsi="Calibri" w:cs="Calibri"/>
                <w:i/>
                <w:iCs/>
              </w:rPr>
              <w:t>, Pampanga</w:t>
            </w:r>
          </w:p>
        </w:tc>
      </w:tr>
      <w:tr w:rsidR="003D1B71" w14:paraId="01EA0F1A" w14:textId="77777777" w:rsidTr="003D1B71">
        <w:trPr>
          <w:trHeight w:val="1164"/>
        </w:trPr>
        <w:tc>
          <w:tcPr>
            <w:tcW w:w="720" w:type="dxa"/>
          </w:tcPr>
          <w:p w14:paraId="4F14843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1223C6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9741B4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464C4D" w14:textId="77777777" w:rsidR="003D1B71" w:rsidRPr="00590471" w:rsidRDefault="003D1B71" w:rsidP="00222466"/>
        </w:tc>
      </w:tr>
      <w:tr w:rsidR="003D1B71" w14:paraId="5C777338" w14:textId="77777777" w:rsidTr="003D1B71">
        <w:trPr>
          <w:trHeight w:val="543"/>
        </w:trPr>
        <w:tc>
          <w:tcPr>
            <w:tcW w:w="720" w:type="dxa"/>
          </w:tcPr>
          <w:p w14:paraId="0B5205E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BA38C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2F5811" wp14:editId="445266D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839D1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&#13;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&#13;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72024E9" w14:textId="462AAC4C" w:rsidR="003D1B71" w:rsidRPr="00380FD1" w:rsidRDefault="00356A2C" w:rsidP="00380FD1">
            <w:pPr>
              <w:pStyle w:val="Information"/>
            </w:pPr>
            <w:r>
              <w:t xml:space="preserve">Purok </w:t>
            </w:r>
            <w:proofErr w:type="spellStart"/>
            <w:r>
              <w:t>Taldawa</w:t>
            </w:r>
            <w:proofErr w:type="spellEnd"/>
            <w:r>
              <w:t xml:space="preserve">, </w:t>
            </w:r>
            <w:proofErr w:type="spellStart"/>
            <w:r>
              <w:t>Paligui</w:t>
            </w:r>
            <w:proofErr w:type="spellEnd"/>
          </w:p>
          <w:p w14:paraId="0734E347" w14:textId="40FAABD5" w:rsidR="003D1B71" w:rsidRPr="00380FD1" w:rsidRDefault="00356A2C" w:rsidP="00380FD1">
            <w:pPr>
              <w:pStyle w:val="Information"/>
            </w:pPr>
            <w:proofErr w:type="spellStart"/>
            <w:r>
              <w:t>Apalit</w:t>
            </w:r>
            <w:proofErr w:type="spellEnd"/>
            <w:r>
              <w:t>, Pampanga 2016</w:t>
            </w:r>
          </w:p>
        </w:tc>
        <w:tc>
          <w:tcPr>
            <w:tcW w:w="423" w:type="dxa"/>
            <w:vMerge/>
          </w:tcPr>
          <w:p w14:paraId="12FFCC1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A45A27C" w14:textId="77777777" w:rsidR="003D1B71" w:rsidRDefault="003D1B71" w:rsidP="005801E5">
            <w:pPr>
              <w:pStyle w:val="Heading1"/>
            </w:pPr>
          </w:p>
        </w:tc>
      </w:tr>
      <w:tr w:rsidR="003D1B71" w14:paraId="64D9A113" w14:textId="77777777" w:rsidTr="003D1B71">
        <w:trPr>
          <w:trHeight w:val="183"/>
        </w:trPr>
        <w:tc>
          <w:tcPr>
            <w:tcW w:w="720" w:type="dxa"/>
          </w:tcPr>
          <w:p w14:paraId="6D8C151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211125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3F902B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EB3840" w14:textId="77777777" w:rsidR="003D1B71" w:rsidRDefault="003D1B71" w:rsidP="005801E5">
            <w:pPr>
              <w:pStyle w:val="Heading1"/>
            </w:pPr>
          </w:p>
        </w:tc>
      </w:tr>
      <w:tr w:rsidR="003D1B71" w14:paraId="08248904" w14:textId="77777777" w:rsidTr="003D1B71">
        <w:trPr>
          <w:trHeight w:val="624"/>
        </w:trPr>
        <w:tc>
          <w:tcPr>
            <w:tcW w:w="720" w:type="dxa"/>
          </w:tcPr>
          <w:p w14:paraId="0C054E1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91895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40C1DE" wp14:editId="575A211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48A38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&#13;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&#13;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&#13;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44DD4C5" w14:textId="16C3CDCB" w:rsidR="003D1B71" w:rsidRPr="00380FD1" w:rsidRDefault="00882250" w:rsidP="00380FD1">
            <w:pPr>
              <w:pStyle w:val="Information"/>
            </w:pPr>
            <w:r>
              <w:t>0926859420</w:t>
            </w:r>
            <w:r w:rsidR="00B15C64">
              <w:t>9</w:t>
            </w:r>
          </w:p>
        </w:tc>
        <w:tc>
          <w:tcPr>
            <w:tcW w:w="423" w:type="dxa"/>
            <w:vMerge/>
          </w:tcPr>
          <w:p w14:paraId="18E87C6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9FA7343" w14:textId="77777777" w:rsidR="003D1B71" w:rsidRDefault="003D1B71" w:rsidP="005801E5">
            <w:pPr>
              <w:pStyle w:val="Heading1"/>
            </w:pPr>
          </w:p>
        </w:tc>
      </w:tr>
      <w:tr w:rsidR="003D1B71" w14:paraId="546A5304" w14:textId="77777777" w:rsidTr="003D1B71">
        <w:trPr>
          <w:trHeight w:val="183"/>
        </w:trPr>
        <w:tc>
          <w:tcPr>
            <w:tcW w:w="720" w:type="dxa"/>
          </w:tcPr>
          <w:p w14:paraId="7CA9105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E54BD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39BA71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66D0F1" w14:textId="77777777" w:rsidR="003D1B71" w:rsidRDefault="003D1B71" w:rsidP="005801E5">
            <w:pPr>
              <w:pStyle w:val="Heading1"/>
            </w:pPr>
          </w:p>
        </w:tc>
      </w:tr>
      <w:tr w:rsidR="003D1B71" w14:paraId="6D86D50B" w14:textId="77777777" w:rsidTr="003D1B71">
        <w:trPr>
          <w:trHeight w:val="633"/>
        </w:trPr>
        <w:tc>
          <w:tcPr>
            <w:tcW w:w="720" w:type="dxa"/>
          </w:tcPr>
          <w:p w14:paraId="0DFF936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C68CD1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B5299B" wp14:editId="3C09F18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E179A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&#13;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&#13;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C1502D1" w14:textId="634F377B" w:rsidR="003D1B71" w:rsidRPr="00380FD1" w:rsidRDefault="006B7D0B" w:rsidP="00380FD1">
            <w:pPr>
              <w:pStyle w:val="Information"/>
            </w:pPr>
            <w:r>
              <w:t>Samsonbenedict16@gmail.com</w:t>
            </w:r>
          </w:p>
        </w:tc>
        <w:tc>
          <w:tcPr>
            <w:tcW w:w="423" w:type="dxa"/>
            <w:vMerge/>
          </w:tcPr>
          <w:p w14:paraId="4D1A046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A280CFA" w14:textId="77777777" w:rsidR="003D1B71" w:rsidRDefault="003D1B71" w:rsidP="005801E5">
            <w:pPr>
              <w:pStyle w:val="Heading1"/>
            </w:pPr>
          </w:p>
        </w:tc>
      </w:tr>
      <w:tr w:rsidR="003D1B71" w14:paraId="6D90C6F9" w14:textId="77777777" w:rsidTr="003D1B71">
        <w:trPr>
          <w:trHeight w:val="174"/>
        </w:trPr>
        <w:tc>
          <w:tcPr>
            <w:tcW w:w="720" w:type="dxa"/>
          </w:tcPr>
          <w:p w14:paraId="68A7FB8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F68957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A3A33D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E3C1DA" w14:textId="77777777" w:rsidR="003D1B71" w:rsidRDefault="003D1B71" w:rsidP="005801E5">
            <w:pPr>
              <w:pStyle w:val="Heading1"/>
            </w:pPr>
          </w:p>
        </w:tc>
      </w:tr>
      <w:tr w:rsidR="003D1B71" w14:paraId="4ADE0EA4" w14:textId="77777777" w:rsidTr="003D1B71">
        <w:trPr>
          <w:trHeight w:val="633"/>
        </w:trPr>
        <w:tc>
          <w:tcPr>
            <w:tcW w:w="720" w:type="dxa"/>
          </w:tcPr>
          <w:p w14:paraId="662E252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355571D" w14:textId="4A4C4D50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FBC19C" w14:textId="1ECD6FF2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143F61DB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E99BC6A" w14:textId="77777777" w:rsidR="003D1B71" w:rsidRDefault="003D1B71" w:rsidP="005801E5">
            <w:pPr>
              <w:pStyle w:val="Heading1"/>
            </w:pPr>
          </w:p>
        </w:tc>
      </w:tr>
      <w:tr w:rsidR="003D1B71" w14:paraId="4216FF8A" w14:textId="77777777" w:rsidTr="003D1B71">
        <w:trPr>
          <w:trHeight w:val="2448"/>
        </w:trPr>
        <w:tc>
          <w:tcPr>
            <w:tcW w:w="720" w:type="dxa"/>
          </w:tcPr>
          <w:p w14:paraId="43E48524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231127E" w14:textId="2B4516EE" w:rsidR="001B1171" w:rsidRDefault="001B1171" w:rsidP="001B1171">
            <w:pPr>
              <w:pStyle w:val="Heading2"/>
              <w:ind w:left="-118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PERSONAL STRENGTHS:</w:t>
            </w:r>
          </w:p>
          <w:p w14:paraId="1090BAE5" w14:textId="5A723D63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Has good and happy working disposition</w:t>
            </w:r>
          </w:p>
          <w:p w14:paraId="6F67B790" w14:textId="2BECE174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Hardworking and patient</w:t>
            </w:r>
          </w:p>
          <w:p w14:paraId="2EB09660" w14:textId="7A580D63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People oriented.</w:t>
            </w:r>
          </w:p>
          <w:p w14:paraId="30D48E92" w14:textId="2C563B4E" w:rsidR="003D1B71" w:rsidRPr="001B1171" w:rsidRDefault="001B1171" w:rsidP="00222466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Quick learner and willing to learn new things to get the job done</w:t>
            </w:r>
          </w:p>
        </w:tc>
        <w:tc>
          <w:tcPr>
            <w:tcW w:w="423" w:type="dxa"/>
          </w:tcPr>
          <w:p w14:paraId="656E3E5E" w14:textId="77777777" w:rsidR="003D1B71" w:rsidRDefault="003D1B71" w:rsidP="00222466"/>
        </w:tc>
        <w:tc>
          <w:tcPr>
            <w:tcW w:w="6607" w:type="dxa"/>
            <w:vMerge/>
          </w:tcPr>
          <w:p w14:paraId="515B995A" w14:textId="77777777" w:rsidR="003D1B71" w:rsidRDefault="003D1B71" w:rsidP="00222466"/>
        </w:tc>
      </w:tr>
    </w:tbl>
    <w:p w14:paraId="4C976A43" w14:textId="5B40FA4B" w:rsidR="00477F4A" w:rsidRPr="00477F4A" w:rsidRDefault="00477F4A" w:rsidP="00477F4A">
      <w:pPr>
        <w:tabs>
          <w:tab w:val="left" w:pos="3919"/>
        </w:tabs>
      </w:pPr>
    </w:p>
    <w:sectPr w:rsidR="00477F4A" w:rsidRPr="00477F4A" w:rsidSect="003D1B71">
      <w:headerReference w:type="default" r:id="rId18"/>
      <w:footerReference w:type="even" r:id="rId19"/>
      <w:footerReference w:type="default" r:id="rId20"/>
      <w:footerReference w:type="firs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FEFE97" w14:textId="77777777" w:rsidR="002D2A40" w:rsidRDefault="002D2A40" w:rsidP="00590471">
      <w:r>
        <w:separator/>
      </w:r>
    </w:p>
  </w:endnote>
  <w:endnote w:type="continuationSeparator" w:id="0">
    <w:p w14:paraId="3CBD628C" w14:textId="77777777" w:rsidR="002D2A40" w:rsidRDefault="002D2A4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88522" w14:textId="6456B293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D0D8C10" wp14:editId="38BEFA2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1826429309" name="Text Box 2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9DB5E9" w14:textId="29589944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0D8C1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" filled="f" stroked="f">
              <v:textbox style="mso-fit-shape-to-text:t" inset="0,0,0,15pt">
                <w:txbxContent>
                  <w:p w14:paraId="5C9DB5E9" w14:textId="29589944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61F0D" w14:textId="2B405209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D97FFBB" wp14:editId="28F59AB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659181899" name="Text Box 3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66043E" w14:textId="69BDA88B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97FFB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" filled="f" stroked="f">
              <v:textbox style="mso-fit-shape-to-text:t" inset="0,0,0,15pt">
                <w:txbxContent>
                  <w:p w14:paraId="4966043E" w14:textId="69BDA88B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EE9DD" w14:textId="0ECB8BA8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1B9558B" wp14:editId="7CD69F5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1221739732" name="Text Box 1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E9FE2C" w14:textId="3DC8B1C1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B9558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" filled="f" stroked="f">
              <v:textbox style="mso-fit-shape-to-text:t" inset="0,0,0,15pt">
                <w:txbxContent>
                  <w:p w14:paraId="3AE9FE2C" w14:textId="3DC8B1C1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CE2F6B" w14:textId="77777777" w:rsidR="002D2A40" w:rsidRDefault="002D2A40" w:rsidP="00590471">
      <w:r>
        <w:separator/>
      </w:r>
    </w:p>
  </w:footnote>
  <w:footnote w:type="continuationSeparator" w:id="0">
    <w:p w14:paraId="7D7AD34C" w14:textId="77777777" w:rsidR="002D2A40" w:rsidRDefault="002D2A4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D78FB7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8B022CA" wp14:editId="1833A548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F390B1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">
              <v:group id="Group 14" o:spid="_x0000_s1027" style="position:absolute;top:1981;width:40640;height:38195" coordsize="40644,40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&#13;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C755E"/>
    <w:multiLevelType w:val="hybridMultilevel"/>
    <w:tmpl w:val="EE0E5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821057">
    <w:abstractNumId w:val="1"/>
  </w:num>
  <w:num w:numId="2" w16cid:durableId="1916090834">
    <w:abstractNumId w:val="2"/>
  </w:num>
  <w:num w:numId="3" w16cid:durableId="1801456307">
    <w:abstractNumId w:val="0"/>
  </w:num>
  <w:num w:numId="4" w16cid:durableId="2017414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2C"/>
    <w:rsid w:val="00060042"/>
    <w:rsid w:val="00067604"/>
    <w:rsid w:val="0007439B"/>
    <w:rsid w:val="0008685D"/>
    <w:rsid w:val="00090860"/>
    <w:rsid w:val="00112FD7"/>
    <w:rsid w:val="00150ABD"/>
    <w:rsid w:val="001946FC"/>
    <w:rsid w:val="001B1171"/>
    <w:rsid w:val="00222466"/>
    <w:rsid w:val="0024753C"/>
    <w:rsid w:val="0025647D"/>
    <w:rsid w:val="00266877"/>
    <w:rsid w:val="00276026"/>
    <w:rsid w:val="002B4549"/>
    <w:rsid w:val="002D2A40"/>
    <w:rsid w:val="002F36BB"/>
    <w:rsid w:val="00310F17"/>
    <w:rsid w:val="00322A46"/>
    <w:rsid w:val="003326CB"/>
    <w:rsid w:val="00353B60"/>
    <w:rsid w:val="00356A2C"/>
    <w:rsid w:val="00376291"/>
    <w:rsid w:val="00380FD1"/>
    <w:rsid w:val="00383D02"/>
    <w:rsid w:val="00385DE7"/>
    <w:rsid w:val="003D1B71"/>
    <w:rsid w:val="00406EBE"/>
    <w:rsid w:val="00477F4A"/>
    <w:rsid w:val="004E0CAD"/>
    <w:rsid w:val="004E158A"/>
    <w:rsid w:val="00564374"/>
    <w:rsid w:val="00565AE1"/>
    <w:rsid w:val="00565C77"/>
    <w:rsid w:val="0056708E"/>
    <w:rsid w:val="005801E5"/>
    <w:rsid w:val="00590471"/>
    <w:rsid w:val="005D01FA"/>
    <w:rsid w:val="00653E17"/>
    <w:rsid w:val="00685CDD"/>
    <w:rsid w:val="006A08E8"/>
    <w:rsid w:val="006B7D0B"/>
    <w:rsid w:val="006C1F9A"/>
    <w:rsid w:val="006D79A8"/>
    <w:rsid w:val="00712E32"/>
    <w:rsid w:val="0072353B"/>
    <w:rsid w:val="007575B6"/>
    <w:rsid w:val="007B3C81"/>
    <w:rsid w:val="007D67CA"/>
    <w:rsid w:val="007E668F"/>
    <w:rsid w:val="007F5B63"/>
    <w:rsid w:val="00803A0A"/>
    <w:rsid w:val="008406A5"/>
    <w:rsid w:val="00846CB9"/>
    <w:rsid w:val="008566AA"/>
    <w:rsid w:val="0088218E"/>
    <w:rsid w:val="00882250"/>
    <w:rsid w:val="008A1E6E"/>
    <w:rsid w:val="008B1E5E"/>
    <w:rsid w:val="008C024F"/>
    <w:rsid w:val="008C2CFC"/>
    <w:rsid w:val="00912DC8"/>
    <w:rsid w:val="009475DC"/>
    <w:rsid w:val="00967B93"/>
    <w:rsid w:val="009D090F"/>
    <w:rsid w:val="00A3119F"/>
    <w:rsid w:val="00A31464"/>
    <w:rsid w:val="00A31B16"/>
    <w:rsid w:val="00A33613"/>
    <w:rsid w:val="00A47A8D"/>
    <w:rsid w:val="00AC6C7E"/>
    <w:rsid w:val="00AD7291"/>
    <w:rsid w:val="00AF1CD5"/>
    <w:rsid w:val="00B15C64"/>
    <w:rsid w:val="00B4158A"/>
    <w:rsid w:val="00B6466C"/>
    <w:rsid w:val="00BB1B5D"/>
    <w:rsid w:val="00BC22C7"/>
    <w:rsid w:val="00BC68DC"/>
    <w:rsid w:val="00BD195A"/>
    <w:rsid w:val="00C07240"/>
    <w:rsid w:val="00C14078"/>
    <w:rsid w:val="00CE1E3D"/>
    <w:rsid w:val="00D053FA"/>
    <w:rsid w:val="00D10529"/>
    <w:rsid w:val="00D64A53"/>
    <w:rsid w:val="00DA086A"/>
    <w:rsid w:val="00DC3F0A"/>
    <w:rsid w:val="00E26AED"/>
    <w:rsid w:val="00E65834"/>
    <w:rsid w:val="00E73AB8"/>
    <w:rsid w:val="00E90A60"/>
    <w:rsid w:val="00ED47F7"/>
    <w:rsid w:val="00EE7E09"/>
    <w:rsid w:val="00F0223C"/>
    <w:rsid w:val="00F27A14"/>
    <w:rsid w:val="00F3235D"/>
    <w:rsid w:val="00F32393"/>
    <w:rsid w:val="00F35D0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1498F2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ukenn/Library/Containers/com.microsoft.Word/Data/Library/Application%20Support/Microsoft/Office/16.0/DTS/Search/%7bBD534D99-066E-DC40-92BA-D08C6198B90E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8BB47190FC6CF4EA701332BB175FC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EB058-1C56-F54B-A8E7-23FF7BD2AFEA}"/>
      </w:docPartPr>
      <w:docPartBody>
        <w:p w:rsidR="009727DC" w:rsidRDefault="00000000">
          <w:pPr>
            <w:pStyle w:val="A8BB47190FC6CF4EA701332BB175FC34"/>
          </w:pPr>
          <w:r w:rsidRPr="00AC6C7E">
            <w:t>Education</w:t>
          </w:r>
        </w:p>
      </w:docPartBody>
    </w:docPart>
    <w:docPart>
      <w:docPartPr>
        <w:name w:val="E46067B8FA2E72489E030C581E4784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933117-500C-524A-AE06-B37DFE232CE6}"/>
      </w:docPartPr>
      <w:docPartBody>
        <w:p w:rsidR="009727DC" w:rsidRDefault="00000000">
          <w:pPr>
            <w:pStyle w:val="E46067B8FA2E72489E030C581E4784D4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546"/>
    <w:rsid w:val="0007439B"/>
    <w:rsid w:val="002F3D4A"/>
    <w:rsid w:val="0030750A"/>
    <w:rsid w:val="00405546"/>
    <w:rsid w:val="00406EBE"/>
    <w:rsid w:val="009578B7"/>
    <w:rsid w:val="009727DC"/>
    <w:rsid w:val="00A6331A"/>
    <w:rsid w:val="00E278DF"/>
    <w:rsid w:val="00E65834"/>
    <w:rsid w:val="00F8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BB47190FC6CF4EA701332BB175FC34">
    <w:name w:val="A8BB47190FC6CF4EA701332BB175FC34"/>
  </w:style>
  <w:style w:type="paragraph" w:customStyle="1" w:styleId="E46067B8FA2E72489E030C581E4784D4">
    <w:name w:val="E46067B8FA2E72489E030C581E4784D4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{BD534D99-066E-DC40-92BA-D08C6198B90E}tf78128832_win32.dotx</Template>
  <TotalTime>0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2023-10-03T10:25:00Z</dcterms:created>
  <dcterms:modified xsi:type="dcterms:W3CDTF">2024-12-09T01:57:00Z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ClassificationContentMarkingFooterShapeIds">
    <vt:lpwstr>48d244d4,6cdd197d,274a514b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CONFIDENTIAL</vt:lpwstr>
  </property>
  <property fmtid="{D5CDD505-2E9C-101B-9397-08002B2CF9AE}" pid="6" name="MSIP_Label_3c9aa860-6a65-4942-a19a-0478291725e1_Enabled">
    <vt:lpwstr>true</vt:lpwstr>
  </property>
  <property fmtid="{D5CDD505-2E9C-101B-9397-08002B2CF9AE}" pid="7" name="MSIP_Label_3c9aa860-6a65-4942-a19a-0478291725e1_SetDate">
    <vt:lpwstr>2023-10-03T10:48:02Z</vt:lpwstr>
  </property>
  <property fmtid="{D5CDD505-2E9C-101B-9397-08002B2CF9AE}" pid="8" name="MSIP_Label_3c9aa860-6a65-4942-a19a-0478291725e1_Method">
    <vt:lpwstr>Privileged</vt:lpwstr>
  </property>
  <property fmtid="{D5CDD505-2E9C-101B-9397-08002B2CF9AE}" pid="9" name="MSIP_Label_3c9aa860-6a65-4942-a19a-0478291725e1_Name">
    <vt:lpwstr>CONFIDENTIAL</vt:lpwstr>
  </property>
  <property fmtid="{D5CDD505-2E9C-101B-9397-08002B2CF9AE}" pid="10" name="MSIP_Label_3c9aa860-6a65-4942-a19a-0478291725e1_SiteId">
    <vt:lpwstr>5d3e2773-e07f-4432-a630-1a0f68a28a05</vt:lpwstr>
  </property>
  <property fmtid="{D5CDD505-2E9C-101B-9397-08002B2CF9AE}" pid="11" name="MSIP_Label_3c9aa860-6a65-4942-a19a-0478291725e1_ActionId">
    <vt:lpwstr>46296153-161f-4854-8b95-d02aea4e6adb</vt:lpwstr>
  </property>
  <property fmtid="{D5CDD505-2E9C-101B-9397-08002B2CF9AE}" pid="12" name="MSIP_Label_3c9aa860-6a65-4942-a19a-0478291725e1_ContentBits">
    <vt:lpwstr>2</vt:lpwstr>
  </property>
</Properties>
</file>